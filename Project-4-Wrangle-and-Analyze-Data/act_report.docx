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6661DA" w14:textId="2CB92F61" w:rsidR="001C09C1" w:rsidRDefault="00AC4A42">
      <w:pPr>
        <w:pStyle w:val="Date"/>
      </w:pPr>
      <w:r>
        <w:t>Nishant Jha’s</w:t>
      </w:r>
    </w:p>
    <w:p w14:paraId="344C9916" w14:textId="77777777" w:rsidR="00AC4A42" w:rsidRDefault="00AC4A42">
      <w:pPr>
        <w:pStyle w:val="Title"/>
      </w:pPr>
      <w:r>
        <w:t xml:space="preserve">Analysing and visualizing </w:t>
      </w:r>
    </w:p>
    <w:p w14:paraId="21C4DD4F" w14:textId="2B8D4D39" w:rsidR="001C09C1" w:rsidRDefault="00AC4A42">
      <w:pPr>
        <w:pStyle w:val="Title"/>
      </w:pPr>
      <w:r>
        <w:t>we rate dogS dataset</w:t>
      </w:r>
    </w:p>
    <w:p w14:paraId="186AF5F2" w14:textId="1D021BB5" w:rsidR="001C09C1" w:rsidRDefault="00AC4A42">
      <w:pPr>
        <w:pStyle w:val="Heading1"/>
      </w:pPr>
      <w:r>
        <w:t>introduction</w:t>
      </w:r>
    </w:p>
    <w:p w14:paraId="42282CA6" w14:textId="5ED1C0C7" w:rsidR="001C09C1" w:rsidRDefault="00AC4A42" w:rsidP="00D46A40">
      <w:r w:rsidRPr="00AC4A42">
        <w:t xml:space="preserve">The dataset that </w:t>
      </w:r>
      <w:r>
        <w:t>I</w:t>
      </w:r>
      <w:r w:rsidRPr="00AC4A42">
        <w:t xml:space="preserve"> will be and analyzing and visualizing is the tweet archive of Twitter user </w:t>
      </w:r>
      <w:hyperlink r:id="rId7" w:history="1">
        <w:r w:rsidRPr="00AC4A42">
          <w:rPr>
            <w:rStyle w:val="Hyperlink"/>
          </w:rPr>
          <w:t>@dog_rates</w:t>
        </w:r>
      </w:hyperlink>
      <w:r w:rsidRPr="00AC4A42">
        <w:t xml:space="preserve">, also known as </w:t>
      </w:r>
      <w:hyperlink r:id="rId8" w:history="1">
        <w:r w:rsidRPr="00AC4A42">
          <w:rPr>
            <w:rStyle w:val="Hyperlink"/>
          </w:rPr>
          <w:t>WeRateDogs</w:t>
        </w:r>
      </w:hyperlink>
      <w:r w:rsidRPr="00AC4A42">
        <w:t xml:space="preserve">. WeRateDogs is a Twitter account that rates people's dogs with a humorous comment about the dog. These ratings almost always have a denominator of 10. The numerators, though? Almost always greater than 10. 11/10, 12/10, 13/10, etc. Why? Because "they're good dogs Brent." </w:t>
      </w:r>
      <w:r w:rsidR="00785A9E">
        <w:t xml:space="preserve">In theory the rates should be between 1 and 10. However, WeRateDogs disagree, they admit almost all dogs deserve a 10 and sometimes more than that. </w:t>
      </w:r>
      <w:r w:rsidRPr="00AC4A42">
        <w:t xml:space="preserve">WeRateDogs has over </w:t>
      </w:r>
      <w:r>
        <w:t>8</w:t>
      </w:r>
      <w:r w:rsidRPr="00AC4A42">
        <w:t xml:space="preserve"> million followers and has received international media coverage.</w:t>
      </w:r>
    </w:p>
    <w:p w14:paraId="2FDD7F8A" w14:textId="4C1EAF40" w:rsidR="00785A9E" w:rsidRDefault="00785A9E" w:rsidP="00785A9E">
      <w:r>
        <w:t>WeRateDogs has over 6000+ tweets. I was able to analyze around 1500+.</w:t>
      </w:r>
    </w:p>
    <w:p w14:paraId="186AB29D" w14:textId="4B9410E2" w:rsidR="00785A9E" w:rsidRDefault="00785A9E" w:rsidP="00AC4A42">
      <w:r>
        <w:t xml:space="preserve">In this report, the topics that we will be covering are: </w:t>
      </w:r>
    </w:p>
    <w:p w14:paraId="69698F90" w14:textId="0B3874AB" w:rsidR="00785A9E" w:rsidRDefault="00785A9E" w:rsidP="00785A9E">
      <w:pPr>
        <w:pStyle w:val="ListParagraph"/>
        <w:numPr>
          <w:ilvl w:val="0"/>
          <w:numId w:val="2"/>
        </w:numPr>
      </w:pPr>
      <w:r>
        <w:t>Getting to know the most common dog in the dataset.</w:t>
      </w:r>
    </w:p>
    <w:p w14:paraId="0FE07B6C" w14:textId="3257EFED" w:rsidR="00785A9E" w:rsidRDefault="00785A9E" w:rsidP="00785A9E">
      <w:pPr>
        <w:pStyle w:val="ListParagraph"/>
        <w:numPr>
          <w:ilvl w:val="0"/>
          <w:numId w:val="2"/>
        </w:numPr>
      </w:pPr>
      <w:r>
        <w:t>Getting to know the most retweeted tweet.</w:t>
      </w:r>
    </w:p>
    <w:p w14:paraId="729C313C" w14:textId="47B05F05" w:rsidR="00785A9E" w:rsidRDefault="00785A9E" w:rsidP="00785A9E">
      <w:pPr>
        <w:pStyle w:val="ListParagraph"/>
        <w:numPr>
          <w:ilvl w:val="0"/>
          <w:numId w:val="2"/>
        </w:numPr>
      </w:pPr>
      <w:r>
        <w:t>Getting to know the most favourite tweet.</w:t>
      </w:r>
    </w:p>
    <w:p w14:paraId="543A1C0E" w14:textId="27BC8029" w:rsidR="00785A9E" w:rsidRDefault="00785A9E" w:rsidP="00785A9E">
      <w:pPr>
        <w:pStyle w:val="ListParagraph"/>
        <w:numPr>
          <w:ilvl w:val="0"/>
          <w:numId w:val="2"/>
        </w:numPr>
      </w:pPr>
      <w:r>
        <w:t>Getting to know the tweet with the highest rating.</w:t>
      </w:r>
    </w:p>
    <w:p w14:paraId="058D7F56" w14:textId="54DC92E3" w:rsidR="00785A9E" w:rsidRDefault="00785A9E" w:rsidP="00785A9E">
      <w:r>
        <w:t>Let’s dig in!</w:t>
      </w:r>
    </w:p>
    <w:p w14:paraId="1A45C642" w14:textId="03E617FA" w:rsidR="001C09C1" w:rsidRDefault="00785A9E">
      <w:pPr>
        <w:pStyle w:val="Heading1"/>
      </w:pPr>
      <w:r>
        <w:t>The most common dog</w:t>
      </w:r>
    </w:p>
    <w:p w14:paraId="29C7CF6B" w14:textId="148F0E21" w:rsidR="001C09C1" w:rsidRDefault="00785A9E" w:rsidP="00785A9E">
      <w:r>
        <w:t>Udacity was helpful enough to provide with a dataset where the predictions on dog type were done using the images provided in the tweets.</w:t>
      </w:r>
    </w:p>
    <w:p w14:paraId="12A51894" w14:textId="472065BB" w:rsidR="00785A9E" w:rsidRDefault="00785A9E" w:rsidP="00D46A40">
      <w:r>
        <w:t>Now according to the very first algorithm</w:t>
      </w:r>
      <w:r w:rsidR="00D46A40">
        <w:t xml:space="preserve"> used by Udacity to predict the dog type</w:t>
      </w:r>
      <w:r>
        <w:t>, the most common dog type was found to be Golden Retriever.</w:t>
      </w:r>
    </w:p>
    <w:p w14:paraId="0D5A7C55" w14:textId="3006263A" w:rsidR="00785A9E" w:rsidRDefault="00785A9E" w:rsidP="00785A9E">
      <w:pPr>
        <w:jc w:val="center"/>
      </w:pPr>
      <w:r>
        <w:rPr>
          <w:noProof/>
        </w:rPr>
        <w:drawing>
          <wp:inline distT="0" distB="0" distL="0" distR="0" wp14:anchorId="240529D6" wp14:editId="22EB180B">
            <wp:extent cx="3199092" cy="1888621"/>
            <wp:effectExtent l="0" t="0" r="190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5-07 at 6.01.58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802" cy="19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D8A9" w14:textId="77F37901" w:rsidR="00D46A40" w:rsidRDefault="00D46A40" w:rsidP="00D46A40">
      <w:pPr>
        <w:pStyle w:val="Heading1"/>
      </w:pPr>
      <w:r>
        <w:lastRenderedPageBreak/>
        <w:t xml:space="preserve">The most </w:t>
      </w:r>
      <w:r>
        <w:t>retweeted</w:t>
      </w:r>
      <w:r>
        <w:t xml:space="preserve"> </w:t>
      </w:r>
      <w:r>
        <w:t>tweet</w:t>
      </w:r>
    </w:p>
    <w:p w14:paraId="52760A68" w14:textId="11C8C087" w:rsidR="00D46A40" w:rsidRDefault="00D46A40" w:rsidP="00D46A40">
      <w:r>
        <w:t>This little boy got the largest number of retweets. Legends say he’s still trying (just kidding).</w:t>
      </w:r>
    </w:p>
    <w:p w14:paraId="0CB9F893" w14:textId="25DDA3E5" w:rsidR="00D46A40" w:rsidRDefault="00D46A40" w:rsidP="00D46A40">
      <w:pPr>
        <w:pStyle w:val="Heading1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7EEC4CE9" wp14:editId="6A0BAC86">
            <wp:extent cx="3733800" cy="2984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5-07 at 6.08.34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EE81" w14:textId="5A421977" w:rsidR="00D46A40" w:rsidRDefault="00D46A40" w:rsidP="00D46A40">
      <w:pPr>
        <w:pStyle w:val="Heading1"/>
      </w:pPr>
      <w:r>
        <w:t>the most favourite tweet</w:t>
      </w:r>
    </w:p>
    <w:p w14:paraId="34D7CB43" w14:textId="408D633A" w:rsidR="00D46A40" w:rsidRDefault="002A21B2" w:rsidP="00D46A40">
      <w:r>
        <w:t>This cute boy got the largest number of likes. Good deeds really bring the best in you.</w:t>
      </w:r>
    </w:p>
    <w:p w14:paraId="49B248FC" w14:textId="135930A8" w:rsidR="00D46A40" w:rsidRDefault="00D46A40" w:rsidP="00D46A40">
      <w:pPr>
        <w:pStyle w:val="Heading1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33DC5923" wp14:editId="6A18F37E">
            <wp:extent cx="3733800" cy="3136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5-07 at 6.13.28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487D" w14:textId="77777777" w:rsidR="002A21B2" w:rsidRDefault="002A21B2" w:rsidP="00D46A40">
      <w:pPr>
        <w:pStyle w:val="Heading1"/>
        <w:numPr>
          <w:ilvl w:val="0"/>
          <w:numId w:val="0"/>
        </w:numPr>
        <w:ind w:left="360"/>
        <w:jc w:val="center"/>
      </w:pPr>
    </w:p>
    <w:p w14:paraId="1994DC59" w14:textId="2C81CD8B" w:rsidR="002A21B2" w:rsidRDefault="00D46A40" w:rsidP="002A21B2">
      <w:pPr>
        <w:pStyle w:val="Heading1"/>
      </w:pPr>
      <w:r>
        <w:lastRenderedPageBreak/>
        <w:t>tweet with the highest rating</w:t>
      </w:r>
    </w:p>
    <w:p w14:paraId="0AB7083E" w14:textId="79D85786" w:rsidR="002A21B2" w:rsidRDefault="002A21B2" w:rsidP="002A21B2">
      <w:r>
        <w:t>The hero of this dataset is this smart boy with the highest rating given by WeRateDogs.</w:t>
      </w:r>
    </w:p>
    <w:p w14:paraId="7BA2B8B8" w14:textId="7DA93F35" w:rsidR="002A21B2" w:rsidRDefault="002A21B2" w:rsidP="002A21B2">
      <w:r>
        <w:t>He protec!</w:t>
      </w:r>
    </w:p>
    <w:p w14:paraId="4127B0D7" w14:textId="60EAD0EF" w:rsidR="002A21B2" w:rsidRDefault="002A21B2" w:rsidP="002A21B2">
      <w:r>
        <w:t>He attac!</w:t>
      </w:r>
    </w:p>
    <w:p w14:paraId="7C7253B5" w14:textId="5C8848B8" w:rsidR="002A21B2" w:rsidRDefault="002A21B2" w:rsidP="002A21B2">
      <w:r>
        <w:t>Bust most importantly,</w:t>
      </w:r>
    </w:p>
    <w:p w14:paraId="1E2D758B" w14:textId="4CD760CC" w:rsidR="002A21B2" w:rsidRDefault="002A21B2" w:rsidP="002A21B2">
      <w:r>
        <w:t>He’s smart!</w:t>
      </w:r>
    </w:p>
    <w:p w14:paraId="3AB144C6" w14:textId="77777777" w:rsidR="002A21B2" w:rsidRDefault="002A21B2" w:rsidP="002A21B2"/>
    <w:p w14:paraId="76F55CCD" w14:textId="4C721217" w:rsidR="00D46A40" w:rsidRDefault="002A21B2" w:rsidP="002A21B2">
      <w:pPr>
        <w:jc w:val="center"/>
      </w:pPr>
      <w:r>
        <w:rPr>
          <w:noProof/>
        </w:rPr>
        <w:drawing>
          <wp:inline distT="0" distB="0" distL="0" distR="0" wp14:anchorId="4F2CD226" wp14:editId="68C359C4">
            <wp:extent cx="4827796" cy="6076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5-07 at 6.16.35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44" cy="608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6A40" w:rsidSect="00D46A40">
      <w:footerReference w:type="default" r:id="rId13"/>
      <w:pgSz w:w="11907" w:h="16839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AFB480" w14:textId="77777777" w:rsidR="00F37E26" w:rsidRDefault="00F37E26">
      <w:pPr>
        <w:spacing w:after="0" w:line="240" w:lineRule="auto"/>
      </w:pPr>
      <w:r>
        <w:separator/>
      </w:r>
    </w:p>
    <w:p w14:paraId="02AC720A" w14:textId="77777777" w:rsidR="00F37E26" w:rsidRDefault="00F37E26"/>
  </w:endnote>
  <w:endnote w:type="continuationSeparator" w:id="0">
    <w:p w14:paraId="000247E1" w14:textId="77777777" w:rsidR="00F37E26" w:rsidRDefault="00F37E26">
      <w:pPr>
        <w:spacing w:after="0" w:line="240" w:lineRule="auto"/>
      </w:pPr>
      <w:r>
        <w:continuationSeparator/>
      </w:r>
    </w:p>
    <w:p w14:paraId="728C37B6" w14:textId="77777777" w:rsidR="00F37E26" w:rsidRDefault="00F37E2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">
    <w:altName w:val="微软雅黑"/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EA065B" w14:textId="77777777" w:rsidR="001C09C1" w:rsidRDefault="008C237E">
    <w:pPr>
      <w:pStyle w:val="Footer"/>
    </w:pPr>
    <w:r>
      <w:rPr>
        <w:lang w:val="en-GB" w:bidi="en-GB"/>
      </w:rPr>
      <w:fldChar w:fldCharType="begin"/>
    </w:r>
    <w:r>
      <w:rPr>
        <w:lang w:val="en-GB" w:bidi="en-GB"/>
      </w:rPr>
      <w:instrText xml:space="preserve"> PAGE   \* MERGEFORMAT </w:instrText>
    </w:r>
    <w:r>
      <w:rPr>
        <w:lang w:val="en-GB" w:bidi="en-GB"/>
      </w:rPr>
      <w:fldChar w:fldCharType="separate"/>
    </w:r>
    <w:r>
      <w:rPr>
        <w:noProof/>
        <w:lang w:val="en-GB" w:bidi="en-GB"/>
      </w:rPr>
      <w:t>0</w:t>
    </w:r>
    <w:r>
      <w:rPr>
        <w:noProof/>
        <w:lang w:val="en-GB" w:bidi="en-GB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B31C1A" w14:textId="77777777" w:rsidR="00F37E26" w:rsidRDefault="00F37E26">
      <w:pPr>
        <w:spacing w:after="0" w:line="240" w:lineRule="auto"/>
      </w:pPr>
      <w:r>
        <w:separator/>
      </w:r>
    </w:p>
    <w:p w14:paraId="3B49FA92" w14:textId="77777777" w:rsidR="00F37E26" w:rsidRDefault="00F37E26"/>
  </w:footnote>
  <w:footnote w:type="continuationSeparator" w:id="0">
    <w:p w14:paraId="4E268FE3" w14:textId="77777777" w:rsidR="00F37E26" w:rsidRDefault="00F37E26">
      <w:pPr>
        <w:spacing w:after="0" w:line="240" w:lineRule="auto"/>
      </w:pPr>
      <w:r>
        <w:continuationSeparator/>
      </w:r>
    </w:p>
    <w:p w14:paraId="386AC564" w14:textId="77777777" w:rsidR="00F37E26" w:rsidRDefault="00F37E2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B57A94"/>
    <w:multiLevelType w:val="hybridMultilevel"/>
    <w:tmpl w:val="B8F643B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8FB0E3A"/>
    <w:multiLevelType w:val="multilevel"/>
    <w:tmpl w:val="D6E81BD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Heading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Heading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Heading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Heading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Heading9"/>
      <w:lvlText w:val="%9."/>
      <w:lvlJc w:val="righ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A42"/>
    <w:rsid w:val="001C09C1"/>
    <w:rsid w:val="002A21B2"/>
    <w:rsid w:val="00785A9E"/>
    <w:rsid w:val="008C237E"/>
    <w:rsid w:val="00AC4A42"/>
    <w:rsid w:val="00D46A40"/>
    <w:rsid w:val="00F3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E6153"/>
  <w15:chartTrackingRefBased/>
  <w15:docId w15:val="{F243EF6C-D846-184D-9DF8-A91750FCC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Heading2">
    <w:name w:val="heading 2"/>
    <w:basedOn w:val="Normal"/>
    <w:link w:val="Heading2Char"/>
    <w:uiPriority w:val="9"/>
    <w:unhideWhenUsed/>
    <w:qFormat/>
    <w:pPr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pPr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Heading4">
    <w:name w:val="heading 4"/>
    <w:basedOn w:val="Normal"/>
    <w:link w:val="Heading4Char"/>
    <w:uiPriority w:val="9"/>
    <w:semiHidden/>
    <w:unhideWhenUsed/>
    <w:qFormat/>
    <w:pPr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Heading5">
    <w:name w:val="heading 5"/>
    <w:basedOn w:val="Normal"/>
    <w:link w:val="Heading5Char"/>
    <w:uiPriority w:val="9"/>
    <w:semiHidden/>
    <w:unhideWhenUsed/>
    <w:qFormat/>
    <w:pPr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Heading6">
    <w:name w:val="heading 6"/>
    <w:basedOn w:val="Normal"/>
    <w:link w:val="Heading6Char"/>
    <w:uiPriority w:val="9"/>
    <w:semiHidden/>
    <w:unhideWhenUsed/>
    <w:qFormat/>
    <w:pPr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Heading7">
    <w:name w:val="heading 7"/>
    <w:basedOn w:val="Normal"/>
    <w:link w:val="Heading7Char"/>
    <w:uiPriority w:val="9"/>
    <w:semiHidden/>
    <w:unhideWhenUsed/>
    <w:qFormat/>
    <w:pPr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Heading8">
    <w:name w:val="heading 8"/>
    <w:basedOn w:val="Normal"/>
    <w:link w:val="Heading8Char"/>
    <w:uiPriority w:val="9"/>
    <w:semiHidden/>
    <w:unhideWhenUsed/>
    <w:qFormat/>
    <w:pPr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pPr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itle">
    <w:name w:val="Title"/>
    <w:basedOn w:val="Normal"/>
    <w:link w:val="TitleChar"/>
    <w:uiPriority w:val="2"/>
    <w:unhideWhenUsed/>
    <w:qFormat/>
    <w:pPr>
      <w:pBdr>
        <w:left w:val="single" w:sz="48" w:space="10" w:color="000000" w:themeColor="text1"/>
      </w:pBdr>
      <w:spacing w:before="240" w:after="0"/>
      <w:ind w:left="0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rFonts w:eastAsiaTheme="minorEastAsia"/>
      <w:i/>
      <w:spacing w:val="15"/>
      <w:sz w:val="32"/>
    </w:rPr>
  </w:style>
  <w:style w:type="paragraph" w:styleId="Date">
    <w:name w:val="Date"/>
    <w:basedOn w:val="Normal"/>
    <w:next w:val="Title"/>
    <w:link w:val="DateChar"/>
    <w:uiPriority w:val="2"/>
    <w:qFormat/>
    <w:pPr>
      <w:spacing w:after="360"/>
      <w:ind w:left="0"/>
    </w:pPr>
    <w:rPr>
      <w:sz w:val="28"/>
    </w:rPr>
  </w:style>
  <w:style w:type="character" w:customStyle="1" w:styleId="DateChar">
    <w:name w:val="Date Char"/>
    <w:basedOn w:val="DefaultParagraphFont"/>
    <w:link w:val="Date"/>
    <w:uiPriority w:val="2"/>
    <w:rPr>
      <w:sz w:val="28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olor w:val="2E2E2E" w:themeColor="accen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2E2E2E" w:themeColor="accen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707070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707070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i/>
      <w:spacing w:val="15"/>
      <w:sz w:val="3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AC4A42"/>
    <w:rPr>
      <w:color w:val="58A8AD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4A4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785A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WeRateDogs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twitter.com/dog_rates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utobotraos/Library/Containers/com.microsoft.Word/Data/Library/Application%20Support/Microsoft/Office/16.0/DTS/en-GB%7bDBB7249C-2EE0-6C46-84A4-D86D040EE9E1%7d/%7b8F8F1776-7C2A-CB4B-9761-8458BFA6E4A4%7dtf10002082.dotx" TargetMode="Externa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Create an Outline.dotx</Template>
  <TotalTime>25</TotalTime>
  <Pages>3</Pages>
  <Words>278</Words>
  <Characters>1589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Nishant Jha</cp:lastModifiedBy>
  <cp:revision>1</cp:revision>
  <dcterms:created xsi:type="dcterms:W3CDTF">2020-05-07T00:11:00Z</dcterms:created>
  <dcterms:modified xsi:type="dcterms:W3CDTF">2020-05-07T00:51:00Z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TF10002044</vt:lpwstr>
  </property>
</Properties>
</file>